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267ADC3E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8AA50EE" w14:textId="50861CC2" w:rsidR="004B7E44" w:rsidRDefault="00E94F47" w:rsidP="004B7E44">
            <w:r>
              <w:rPr>
                <w:noProof/>
              </w:rPr>
            </w:r>
            <w:r>
              <w:pict w14:anchorId="6CA351CD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2054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<v:textbox>
                    <w:txbxContent>
                      <w:p w14:paraId="02792F76" w14:textId="2B09E8E3" w:rsidR="004B7E44" w:rsidRDefault="00A86899" w:rsidP="004B7E44">
                        <w:pPr>
                          <w:pStyle w:val="Title"/>
                        </w:pPr>
                        <w:r>
                          <w:t>PROJECT 4</w:t>
                        </w:r>
                      </w:p>
                      <w:p w14:paraId="36381F7C" w14:textId="02264E2C" w:rsidR="00A86899" w:rsidRPr="004B7E44" w:rsidRDefault="00A86899" w:rsidP="004B7E44">
                        <w:pPr>
                          <w:pStyle w:val="Title"/>
                        </w:pPr>
                        <w:r>
                          <w:t>ACTION PLAN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14:paraId="08EF78F4" w14:textId="7CA583BE" w:rsidR="004B7E44" w:rsidRDefault="00E94F47" w:rsidP="004B7E44">
            <w:r>
              <w:rPr>
                <w:noProof/>
              </w:rPr>
            </w:r>
            <w:r>
              <w:pict w14:anchorId="3647D43A">
                <v:line id="Straight Connector 5" o:spid="_x0000_s2053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<w10:wrap type="none"/>
                  <w10:anchorlock/>
                </v:line>
              </w:pict>
            </w:r>
          </w:p>
          <w:p w14:paraId="65FFEED9" w14:textId="3DCAF423" w:rsidR="004B7E44" w:rsidRDefault="00E94F47" w:rsidP="004B7E44">
            <w:r>
              <w:rPr>
                <w:noProof/>
              </w:rPr>
            </w:r>
            <w:r>
              <w:pict w14:anchorId="1EC9C659">
                <v:shape id="Text Box 3" o:spid="_x0000_s2052" type="#_x0000_t202" style="width:404.6pt;height:8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" filled="f" stroked="f" strokeweight=".5pt">
                  <v:textbox>
                    <w:txbxContent>
                      <w:p w14:paraId="702132CE" w14:textId="6D16F827" w:rsidR="004B7E44" w:rsidRPr="00A86899" w:rsidRDefault="00A86899" w:rsidP="004B7E44">
                        <w:pPr>
                          <w:pStyle w:val="Subtitle"/>
                          <w:rPr>
                            <w:sz w:val="56"/>
                            <w:szCs w:val="20"/>
                          </w:rPr>
                        </w:pPr>
                        <w:r>
                          <w:rPr>
                            <w:sz w:val="56"/>
                            <w:szCs w:val="20"/>
                          </w:rPr>
                          <w:t>Tracie</w:t>
                        </w:r>
                        <w:r w:rsidR="007A190B">
                          <w:rPr>
                            <w:sz w:val="56"/>
                            <w:szCs w:val="20"/>
                          </w:rPr>
                          <w:t>’s</w:t>
                        </w:r>
                        <w:r>
                          <w:rPr>
                            <w:sz w:val="56"/>
                            <w:szCs w:val="20"/>
                          </w:rPr>
                          <w:t xml:space="preserve"> w</w:t>
                        </w:r>
                        <w:r w:rsidRPr="00A86899">
                          <w:rPr>
                            <w:sz w:val="56"/>
                            <w:szCs w:val="20"/>
                          </w:rPr>
                          <w:t>rap</w:t>
                        </w:r>
                        <w:r w:rsidR="007A190B">
                          <w:rPr>
                            <w:sz w:val="56"/>
                            <w:szCs w:val="20"/>
                          </w:rPr>
                          <w:t>-</w:t>
                        </w:r>
                        <w:r w:rsidRPr="00A86899">
                          <w:rPr>
                            <w:sz w:val="56"/>
                            <w:szCs w:val="20"/>
                          </w:rPr>
                          <w:t>up what we agreed today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  <w:tr w:rsidR="004B7E44" w14:paraId="33996771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5FEF18" w14:textId="520E4B31" w:rsidR="004B7E44" w:rsidRDefault="00E94F47" w:rsidP="004B7E44">
            <w:pPr>
              <w:rPr>
                <w:noProof/>
              </w:rPr>
            </w:pPr>
            <w:r>
              <w:rPr>
                <w:noProof/>
              </w:rPr>
            </w:r>
            <w:r>
              <w:pict w14:anchorId="1AA549D6">
                <v:shape id="Text Box 6" o:spid="_x0000_s2051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<v:textbox>
                    <w:txbxContent>
                      <w:p w14:paraId="57299558" w14:textId="446A9871" w:rsidR="004B7E44" w:rsidRPr="004B7E44" w:rsidRDefault="00A86899" w:rsidP="004B7E44">
                        <w:pPr>
                          <w:pStyle w:val="Heading1"/>
                        </w:pPr>
                        <w:r>
                          <w:t>Pandas Group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14:paraId="45644AE1" w14:textId="3FD11995" w:rsidR="004B7E44" w:rsidRDefault="004B7E44" w:rsidP="004B7E44">
            <w:pPr>
              <w:rPr>
                <w:noProof/>
              </w:rPr>
            </w:pPr>
          </w:p>
        </w:tc>
      </w:tr>
    </w:tbl>
    <w:p w14:paraId="1F221B64" w14:textId="2FC62227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5E38A788" wp14:editId="3E7FE50C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F47">
        <w:rPr>
          <w:noProof/>
        </w:rPr>
        <w:pict w14:anchorId="132C9112">
          <v:rect id="Rectangle 2" o:spid="_x0000_s2050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<w10:wrap anchory="page"/>
          </v:rect>
        </w:pict>
      </w: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7FB5EF95" wp14:editId="01B52B3B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18DC9" w14:textId="77777777" w:rsidR="004B7E44" w:rsidRDefault="004B7E44">
      <w:pPr>
        <w:spacing w:after="200"/>
      </w:pPr>
      <w:r>
        <w:br w:type="page"/>
      </w:r>
    </w:p>
    <w:p w14:paraId="421C9A5A" w14:textId="59FB0FA4" w:rsidR="00EE0B13" w:rsidRPr="00640FC2" w:rsidRDefault="00EE0B13" w:rsidP="004B7E44">
      <w:pPr>
        <w:pStyle w:val="Heading2"/>
        <w:spacing w:after="500"/>
        <w:rPr>
          <w:sz w:val="48"/>
          <w:szCs w:val="20"/>
        </w:rPr>
      </w:pPr>
      <w:r w:rsidRPr="00640FC2">
        <w:rPr>
          <w:sz w:val="48"/>
          <w:szCs w:val="20"/>
        </w:rPr>
        <w:lastRenderedPageBreak/>
        <w:t xml:space="preserve">What to focus: </w:t>
      </w:r>
    </w:p>
    <w:p w14:paraId="45C64229" w14:textId="7848BC85" w:rsidR="00EE0B13" w:rsidRPr="0085130A" w:rsidRDefault="0085130A" w:rsidP="00640FC2">
      <w:pPr>
        <w:pStyle w:val="Heading2"/>
        <w:numPr>
          <w:ilvl w:val="0"/>
          <w:numId w:val="3"/>
        </w:numPr>
        <w:spacing w:after="60"/>
        <w:rPr>
          <w:b w:val="0"/>
          <w:bCs/>
          <w:sz w:val="18"/>
          <w:szCs w:val="2"/>
        </w:rPr>
      </w:pPr>
      <w:r>
        <w:rPr>
          <w:b w:val="0"/>
          <w:bCs/>
          <w:sz w:val="22"/>
          <w:szCs w:val="6"/>
        </w:rPr>
        <w:t>Candle stick chart for prices over times</w:t>
      </w:r>
    </w:p>
    <w:p w14:paraId="19752AC9" w14:textId="19DCF9DF" w:rsidR="0085130A" w:rsidRPr="0085130A" w:rsidRDefault="0085130A" w:rsidP="00640FC2">
      <w:pPr>
        <w:pStyle w:val="Heading2"/>
        <w:numPr>
          <w:ilvl w:val="0"/>
          <w:numId w:val="3"/>
        </w:numPr>
        <w:spacing w:after="60"/>
        <w:rPr>
          <w:b w:val="0"/>
          <w:bCs/>
          <w:sz w:val="18"/>
          <w:szCs w:val="2"/>
        </w:rPr>
      </w:pPr>
      <w:r>
        <w:rPr>
          <w:b w:val="0"/>
          <w:bCs/>
          <w:sz w:val="22"/>
          <w:szCs w:val="6"/>
        </w:rPr>
        <w:t>Volume (transactions) during the chosen period</w:t>
      </w:r>
    </w:p>
    <w:p w14:paraId="4D6AA851" w14:textId="5590C02B" w:rsidR="0085130A" w:rsidRPr="00640FC2" w:rsidRDefault="0085130A" w:rsidP="00640FC2">
      <w:pPr>
        <w:pStyle w:val="Heading2"/>
        <w:numPr>
          <w:ilvl w:val="0"/>
          <w:numId w:val="3"/>
        </w:numPr>
        <w:spacing w:after="60"/>
        <w:rPr>
          <w:b w:val="0"/>
          <w:bCs/>
          <w:sz w:val="18"/>
          <w:szCs w:val="2"/>
        </w:rPr>
      </w:pPr>
      <w:r>
        <w:rPr>
          <w:b w:val="0"/>
          <w:bCs/>
          <w:sz w:val="22"/>
          <w:szCs w:val="6"/>
        </w:rPr>
        <w:t xml:space="preserve">Machine Learning 2 models applied and method to evaluate those model’s accuracy. </w:t>
      </w:r>
    </w:p>
    <w:p w14:paraId="5BC4EA7B" w14:textId="77777777" w:rsidR="00640FC2" w:rsidRDefault="00640FC2" w:rsidP="004B7E44">
      <w:pPr>
        <w:pStyle w:val="Heading2"/>
        <w:spacing w:after="500"/>
        <w:rPr>
          <w:sz w:val="48"/>
          <w:szCs w:val="20"/>
        </w:rPr>
      </w:pPr>
    </w:p>
    <w:p w14:paraId="57295CA4" w14:textId="30663325" w:rsidR="004B7E44" w:rsidRPr="00640FC2" w:rsidRDefault="00A500A6" w:rsidP="004B7E44">
      <w:pPr>
        <w:pStyle w:val="Heading2"/>
        <w:spacing w:after="500"/>
        <w:rPr>
          <w:sz w:val="48"/>
          <w:szCs w:val="20"/>
        </w:rPr>
      </w:pPr>
      <w:r w:rsidRPr="00640FC2">
        <w:rPr>
          <w:sz w:val="48"/>
          <w:szCs w:val="20"/>
        </w:rPr>
        <w:t>The Presentation Strategy</w:t>
      </w:r>
    </w:p>
    <w:p w14:paraId="68D3ECE5" w14:textId="40E21F47" w:rsidR="004B7E44" w:rsidRPr="00640FC2" w:rsidRDefault="00A500A6" w:rsidP="004B7E44">
      <w:pPr>
        <w:pStyle w:val="Heading3"/>
        <w:rPr>
          <w:b/>
          <w:i w:val="0"/>
          <w:sz w:val="40"/>
          <w:szCs w:val="20"/>
        </w:rPr>
      </w:pPr>
      <w:r w:rsidRPr="00640FC2">
        <w:rPr>
          <w:b/>
          <w:i w:val="0"/>
          <w:sz w:val="40"/>
          <w:szCs w:val="20"/>
        </w:rPr>
        <w:t>Introduction</w:t>
      </w:r>
    </w:p>
    <w:p w14:paraId="25340DEC" w14:textId="77777777" w:rsidR="004B7E44" w:rsidRPr="00640FC2" w:rsidRDefault="004B7E44" w:rsidP="004B7E44">
      <w:pPr>
        <w:rPr>
          <w:rFonts w:eastAsia="Times New Roman"/>
          <w:sz w:val="24"/>
          <w:szCs w:val="20"/>
        </w:rPr>
      </w:pPr>
    </w:p>
    <w:p w14:paraId="17FD97FF" w14:textId="09113568" w:rsidR="004B7E44" w:rsidRPr="00640FC2" w:rsidRDefault="00A500A6" w:rsidP="00A500A6">
      <w:pPr>
        <w:rPr>
          <w:color w:val="auto"/>
          <w:sz w:val="24"/>
          <w:szCs w:val="20"/>
        </w:rPr>
      </w:pPr>
      <w:r w:rsidRPr="00640FC2">
        <w:rPr>
          <w:i/>
          <w:iCs/>
          <w:color w:val="auto"/>
          <w:sz w:val="24"/>
          <w:szCs w:val="20"/>
          <w:u w:val="single"/>
        </w:rPr>
        <w:t>30 seconds</w:t>
      </w:r>
      <w:r w:rsidRPr="00640FC2">
        <w:rPr>
          <w:color w:val="auto"/>
          <w:sz w:val="24"/>
          <w:szCs w:val="20"/>
        </w:rPr>
        <w:t xml:space="preserve">: walk thru the Pandas group continuing with previous project and the client are interested in Banking Industry to consider investment. </w:t>
      </w:r>
    </w:p>
    <w:p w14:paraId="743A8E4D" w14:textId="7EE450EB" w:rsidR="00A500A6" w:rsidRPr="00640FC2" w:rsidRDefault="00A500A6" w:rsidP="00A500A6">
      <w:pPr>
        <w:rPr>
          <w:color w:val="auto"/>
          <w:sz w:val="24"/>
          <w:szCs w:val="20"/>
        </w:rPr>
      </w:pPr>
      <w:r w:rsidRPr="00640FC2">
        <w:rPr>
          <w:color w:val="auto"/>
          <w:sz w:val="24"/>
          <w:szCs w:val="20"/>
        </w:rPr>
        <w:t xml:space="preserve">Today, we come out with our findings on: </w:t>
      </w:r>
    </w:p>
    <w:p w14:paraId="180148B3" w14:textId="044EC24A" w:rsidR="00A500A6" w:rsidRPr="00640FC2" w:rsidRDefault="00A500A6" w:rsidP="00A500A6">
      <w:pPr>
        <w:rPr>
          <w:color w:val="auto"/>
          <w:sz w:val="24"/>
          <w:szCs w:val="20"/>
        </w:rPr>
      </w:pPr>
    </w:p>
    <w:p w14:paraId="5C803A64" w14:textId="44FF204A" w:rsidR="00A500A6" w:rsidRPr="00640FC2" w:rsidRDefault="00A500A6" w:rsidP="00A500A6">
      <w:pPr>
        <w:pStyle w:val="ListParagraph"/>
        <w:numPr>
          <w:ilvl w:val="0"/>
          <w:numId w:val="1"/>
        </w:numPr>
        <w:rPr>
          <w:color w:val="282660" w:themeColor="text2"/>
          <w:sz w:val="24"/>
          <w:szCs w:val="20"/>
        </w:rPr>
      </w:pPr>
      <w:r w:rsidRPr="00640FC2">
        <w:rPr>
          <w:color w:val="282660" w:themeColor="text2"/>
          <w:sz w:val="24"/>
          <w:szCs w:val="20"/>
        </w:rPr>
        <w:t>How the Stock Prices and transaction Volumes trends go in the chosen period. Why and what make these trends.</w:t>
      </w:r>
      <w:r w:rsidR="00EE0B13" w:rsidRPr="00640FC2">
        <w:rPr>
          <w:color w:val="282660" w:themeColor="text2"/>
          <w:sz w:val="24"/>
          <w:szCs w:val="20"/>
        </w:rPr>
        <w:t xml:space="preserve"> </w:t>
      </w:r>
    </w:p>
    <w:p w14:paraId="7B70F4CE" w14:textId="1E324134" w:rsidR="00A500A6" w:rsidRPr="00640FC2" w:rsidRDefault="00A500A6" w:rsidP="00A500A6">
      <w:pPr>
        <w:pStyle w:val="ListParagraph"/>
        <w:numPr>
          <w:ilvl w:val="0"/>
          <w:numId w:val="1"/>
        </w:numPr>
        <w:rPr>
          <w:color w:val="282660" w:themeColor="text2"/>
          <w:sz w:val="24"/>
          <w:szCs w:val="20"/>
        </w:rPr>
      </w:pPr>
      <w:r w:rsidRPr="00640FC2">
        <w:rPr>
          <w:color w:val="282660" w:themeColor="text2"/>
          <w:sz w:val="24"/>
          <w:szCs w:val="20"/>
        </w:rPr>
        <w:t xml:space="preserve">What the stock Prices will go in the up-coming period in entire 3 </w:t>
      </w:r>
      <w:r w:rsidR="00EE0B13" w:rsidRPr="00640FC2">
        <w:rPr>
          <w:color w:val="282660" w:themeColor="text2"/>
          <w:sz w:val="24"/>
          <w:szCs w:val="20"/>
        </w:rPr>
        <w:t>Stocks in this industry.</w:t>
      </w:r>
    </w:p>
    <w:p w14:paraId="08FC3D50" w14:textId="24241994" w:rsidR="00EE0B13" w:rsidRPr="00640FC2" w:rsidRDefault="00EE0B13" w:rsidP="00A500A6">
      <w:pPr>
        <w:pStyle w:val="ListParagraph"/>
        <w:numPr>
          <w:ilvl w:val="0"/>
          <w:numId w:val="1"/>
        </w:numPr>
        <w:rPr>
          <w:color w:val="282660" w:themeColor="text2"/>
          <w:sz w:val="24"/>
          <w:szCs w:val="20"/>
        </w:rPr>
      </w:pPr>
      <w:r w:rsidRPr="00640FC2">
        <w:rPr>
          <w:color w:val="282660" w:themeColor="text2"/>
          <w:sz w:val="24"/>
          <w:szCs w:val="20"/>
        </w:rPr>
        <w:t xml:space="preserve">What make us confident to consult the client for investment. </w:t>
      </w:r>
    </w:p>
    <w:p w14:paraId="76BCC4CF" w14:textId="77777777" w:rsidR="004B7E44" w:rsidRPr="00640FC2" w:rsidRDefault="004B7E44" w:rsidP="004B7E44">
      <w:pPr>
        <w:pStyle w:val="Heading3"/>
        <w:rPr>
          <w:rFonts w:eastAsiaTheme="minorHAnsi"/>
          <w:b/>
          <w:i w:val="0"/>
          <w:sz w:val="40"/>
          <w:szCs w:val="20"/>
        </w:rPr>
      </w:pPr>
    </w:p>
    <w:p w14:paraId="42D73BB9" w14:textId="06312C34" w:rsidR="004B7E44" w:rsidRPr="00640FC2" w:rsidRDefault="00EE0B13" w:rsidP="004B7E44">
      <w:pPr>
        <w:pStyle w:val="Heading4"/>
        <w:rPr>
          <w:color w:val="auto"/>
        </w:rPr>
      </w:pPr>
      <w:r w:rsidRPr="00640FC2">
        <w:rPr>
          <w:color w:val="auto"/>
        </w:rPr>
        <w:t xml:space="preserve">Main Presentation: </w:t>
      </w:r>
    </w:p>
    <w:p w14:paraId="561B123B" w14:textId="77777777" w:rsidR="004B7E44" w:rsidRPr="00640FC2" w:rsidRDefault="004B7E44" w:rsidP="004B7E44">
      <w:pPr>
        <w:rPr>
          <w:sz w:val="24"/>
          <w:szCs w:val="20"/>
        </w:rPr>
      </w:pPr>
    </w:p>
    <w:p w14:paraId="249F8A77" w14:textId="62E38F11" w:rsidR="00311A74" w:rsidRDefault="00311A74" w:rsidP="00EE0B13">
      <w:pPr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>2 mins: introduction ab the project requirements</w:t>
      </w:r>
    </w:p>
    <w:p w14:paraId="269551A2" w14:textId="1F5BECFE" w:rsidR="004B7E44" w:rsidRPr="00640FC2" w:rsidRDefault="00EE0B13" w:rsidP="00EE0B13">
      <w:pPr>
        <w:rPr>
          <w:color w:val="auto"/>
          <w:sz w:val="24"/>
          <w:szCs w:val="20"/>
        </w:rPr>
      </w:pPr>
      <w:r w:rsidRPr="00640FC2">
        <w:rPr>
          <w:color w:val="auto"/>
          <w:sz w:val="24"/>
          <w:szCs w:val="20"/>
        </w:rPr>
        <w:t>5 mins: Present the 3 Stocks</w:t>
      </w:r>
      <w:r w:rsidR="00640FC2" w:rsidRPr="00640FC2">
        <w:rPr>
          <w:color w:val="auto"/>
          <w:sz w:val="24"/>
          <w:szCs w:val="20"/>
        </w:rPr>
        <w:t xml:space="preserve"> trends with Tableau visualization</w:t>
      </w:r>
      <w:r w:rsidR="0085130A">
        <w:rPr>
          <w:color w:val="auto"/>
          <w:sz w:val="24"/>
          <w:szCs w:val="20"/>
        </w:rPr>
        <w:t>.</w:t>
      </w:r>
    </w:p>
    <w:p w14:paraId="7381FCB2" w14:textId="26E44C9D" w:rsidR="00640FC2" w:rsidRDefault="0085130A" w:rsidP="00EE0B13">
      <w:pPr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>6</w:t>
      </w:r>
      <w:r w:rsidR="00640FC2" w:rsidRPr="00640FC2">
        <w:rPr>
          <w:color w:val="auto"/>
          <w:sz w:val="24"/>
          <w:szCs w:val="20"/>
        </w:rPr>
        <w:t xml:space="preserve"> mins: Present the LSTM model applied in 3 stock and what are our Prices prediction result</w:t>
      </w:r>
      <w:r>
        <w:rPr>
          <w:color w:val="auto"/>
          <w:sz w:val="24"/>
          <w:szCs w:val="20"/>
        </w:rPr>
        <w:t xml:space="preserve"> and </w:t>
      </w:r>
      <w:r w:rsidR="00640FC2" w:rsidRPr="00640FC2">
        <w:rPr>
          <w:color w:val="auto"/>
          <w:sz w:val="24"/>
          <w:szCs w:val="20"/>
        </w:rPr>
        <w:t>the evaluation model (F1 score</w:t>
      </w:r>
      <w:r>
        <w:rPr>
          <w:color w:val="auto"/>
          <w:sz w:val="24"/>
          <w:szCs w:val="20"/>
        </w:rPr>
        <w:t xml:space="preserve"> | RMSE</w:t>
      </w:r>
      <w:r w:rsidR="00640FC2" w:rsidRPr="00640FC2">
        <w:rPr>
          <w:color w:val="auto"/>
          <w:sz w:val="24"/>
          <w:szCs w:val="20"/>
        </w:rPr>
        <w:t xml:space="preserve">) that used to test the above LSTM model to convince the investors. </w:t>
      </w:r>
    </w:p>
    <w:p w14:paraId="21014C08" w14:textId="294CE240" w:rsidR="00640FC2" w:rsidRPr="00640FC2" w:rsidRDefault="00640FC2" w:rsidP="00EE0B13">
      <w:pPr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2 mins: wrap up to affirm our </w:t>
      </w:r>
      <w:r w:rsidR="007A190B">
        <w:rPr>
          <w:color w:val="auto"/>
          <w:sz w:val="24"/>
          <w:szCs w:val="20"/>
        </w:rPr>
        <w:t xml:space="preserve">results </w:t>
      </w:r>
      <w:r>
        <w:rPr>
          <w:color w:val="auto"/>
          <w:sz w:val="24"/>
          <w:szCs w:val="20"/>
        </w:rPr>
        <w:t xml:space="preserve">and thank you. </w:t>
      </w:r>
      <w:r w:rsidR="007A190B">
        <w:rPr>
          <w:color w:val="auto"/>
          <w:sz w:val="24"/>
          <w:szCs w:val="20"/>
        </w:rPr>
        <w:t xml:space="preserve">Likely put some fun fact. </w:t>
      </w:r>
    </w:p>
    <w:p w14:paraId="0BBE1F90" w14:textId="77777777" w:rsidR="00640FC2" w:rsidRPr="004B7E44" w:rsidRDefault="00640FC2" w:rsidP="00EE0B13">
      <w:pPr>
        <w:rPr>
          <w:color w:val="auto"/>
        </w:rPr>
      </w:pPr>
    </w:p>
    <w:p w14:paraId="49698633" w14:textId="1643F284" w:rsidR="00E94B5F" w:rsidRDefault="00311A74" w:rsidP="004B7E44">
      <w:pPr>
        <w:rPr>
          <w:b/>
          <w:bCs/>
          <w:color w:val="161718" w:themeColor="text1"/>
        </w:rPr>
      </w:pPr>
      <w:r w:rsidRPr="00311A74">
        <w:rPr>
          <w:b/>
          <w:bCs/>
          <w:color w:val="161718" w:themeColor="text1"/>
        </w:rPr>
        <w:t>MACHINE LEARNING PRESENTATION NOTE</w:t>
      </w:r>
      <w:r>
        <w:rPr>
          <w:b/>
          <w:bCs/>
          <w:color w:val="161718" w:themeColor="text1"/>
        </w:rPr>
        <w:t xml:space="preserve"> TO THE WEB</w:t>
      </w:r>
      <w:r w:rsidRPr="00311A74">
        <w:rPr>
          <w:b/>
          <w:bCs/>
          <w:color w:val="161718" w:themeColor="text1"/>
        </w:rPr>
        <w:t xml:space="preserve">: </w:t>
      </w:r>
    </w:p>
    <w:p w14:paraId="47BB6EB8" w14:textId="7C936E98" w:rsidR="00311A74" w:rsidRDefault="00311A74" w:rsidP="004B7E44">
      <w:pPr>
        <w:rPr>
          <w:b/>
          <w:bCs/>
          <w:color w:val="161718" w:themeColor="text1"/>
        </w:rPr>
      </w:pPr>
    </w:p>
    <w:p w14:paraId="3F06B0AF" w14:textId="5C7ACAC8" w:rsidR="00311A74" w:rsidRDefault="009660A1" w:rsidP="004B7E44">
      <w:pPr>
        <w:rPr>
          <w:b/>
          <w:bCs/>
          <w:color w:val="161718" w:themeColor="text1"/>
        </w:rPr>
      </w:pPr>
      <w:r>
        <w:rPr>
          <w:b/>
          <w:bCs/>
          <w:color w:val="161718" w:themeColor="text1"/>
        </w:rPr>
        <w:t xml:space="preserve">Which Models were used? </w:t>
      </w:r>
    </w:p>
    <w:p w14:paraId="0F6E908A" w14:textId="638B1E07" w:rsidR="00311A74" w:rsidRDefault="00311A74" w:rsidP="004B7E44">
      <w:pPr>
        <w:rPr>
          <w:b/>
          <w:bCs/>
          <w:color w:val="161718" w:themeColor="text1"/>
        </w:rPr>
      </w:pPr>
    </w:p>
    <w:p w14:paraId="2F1F3D46" w14:textId="02189B01" w:rsidR="00311A74" w:rsidRPr="0033444C" w:rsidRDefault="00311A74" w:rsidP="00311A74">
      <w:pPr>
        <w:numPr>
          <w:ilvl w:val="0"/>
          <w:numId w:val="4"/>
        </w:numPr>
        <w:spacing w:line="264" w:lineRule="auto"/>
        <w:ind w:left="1267"/>
        <w:contextualSpacing/>
        <w:rPr>
          <w:rFonts w:ascii="Times New Roman" w:eastAsia="Times New Roman" w:hAnsi="Times New Roman" w:cs="Times New Roman"/>
          <w:b/>
          <w:bCs/>
          <w:color w:val="F4EDD8"/>
          <w:sz w:val="18"/>
          <w:szCs w:val="16"/>
        </w:rPr>
      </w:pPr>
      <w:r w:rsidRPr="00E94F47">
        <w:rPr>
          <w:rFonts w:ascii="Roboto" w:eastAsia="Roboto" w:hAnsi="Roboto"/>
          <w:b/>
          <w:bCs/>
          <w:color w:val="00B050"/>
          <w:kern w:val="24"/>
          <w:sz w:val="24"/>
          <w:szCs w:val="24"/>
        </w:rPr>
        <w:t>Long Short-Term Memories (LSTM)</w:t>
      </w:r>
      <w:r w:rsidR="00B557C5" w:rsidRPr="00E94F47">
        <w:rPr>
          <w:rFonts w:ascii="Roboto" w:eastAsia="Roboto" w:hAnsi="Roboto"/>
          <w:b/>
          <w:bCs/>
          <w:color w:val="00B050"/>
          <w:kern w:val="24"/>
          <w:sz w:val="24"/>
          <w:szCs w:val="24"/>
        </w:rPr>
        <w:t xml:space="preserve"> from keras</w:t>
      </w:r>
      <w:r w:rsidRPr="00E94F47">
        <w:rPr>
          <w:rFonts w:ascii="Roboto" w:eastAsia="Roboto" w:hAnsi="Roboto"/>
          <w:b/>
          <w:bCs/>
          <w:color w:val="00B050"/>
          <w:kern w:val="24"/>
          <w:sz w:val="24"/>
          <w:szCs w:val="24"/>
        </w:rPr>
        <w:t xml:space="preserve"> </w:t>
      </w:r>
      <w:r w:rsidRPr="00E94F47">
        <w:rPr>
          <w:rFonts w:ascii="Roboto" w:eastAsia="Roboto" w:hAnsi="Roboto"/>
          <w:color w:val="141516" w:themeColor="text1" w:themeShade="F2"/>
          <w:kern w:val="24"/>
          <w:sz w:val="24"/>
          <w:szCs w:val="24"/>
        </w:rPr>
        <w:t xml:space="preserve">is a Recurrent Neural Network (RNN) based architecture that is </w:t>
      </w:r>
      <w:r w:rsidRPr="00E94F47">
        <w:rPr>
          <w:rFonts w:ascii="Roboto" w:eastAsia="Roboto" w:hAnsi="Roboto"/>
          <w:b/>
          <w:bCs/>
          <w:color w:val="141516" w:themeColor="text1" w:themeShade="F2"/>
          <w:kern w:val="24"/>
          <w:sz w:val="24"/>
          <w:szCs w:val="24"/>
        </w:rPr>
        <w:t>widely used in natural language processing</w:t>
      </w:r>
      <w:r w:rsidRPr="00E94F47">
        <w:rPr>
          <w:rFonts w:ascii="Roboto" w:eastAsia="Roboto" w:hAnsi="Roboto"/>
          <w:color w:val="141516" w:themeColor="text1" w:themeShade="F2"/>
          <w:kern w:val="24"/>
          <w:sz w:val="24"/>
          <w:szCs w:val="24"/>
        </w:rPr>
        <w:t xml:space="preserve"> and </w:t>
      </w:r>
      <w:r w:rsidRPr="00E94F47">
        <w:rPr>
          <w:rFonts w:ascii="Roboto" w:eastAsia="Roboto" w:hAnsi="Roboto"/>
          <w:b/>
          <w:bCs/>
          <w:color w:val="141516" w:themeColor="text1" w:themeShade="F2"/>
          <w:kern w:val="24"/>
          <w:sz w:val="24"/>
          <w:szCs w:val="24"/>
        </w:rPr>
        <w:t xml:space="preserve">time series forecasting. </w:t>
      </w:r>
    </w:p>
    <w:p w14:paraId="5C7E722E" w14:textId="77777777" w:rsidR="00311A74" w:rsidRPr="00311A74" w:rsidRDefault="00311A74" w:rsidP="00311A74">
      <w:pPr>
        <w:numPr>
          <w:ilvl w:val="0"/>
          <w:numId w:val="4"/>
        </w:numPr>
        <w:spacing w:line="264" w:lineRule="auto"/>
        <w:ind w:left="1267"/>
        <w:contextualSpacing/>
        <w:rPr>
          <w:rFonts w:ascii="Times New Roman" w:eastAsia="Times New Roman" w:hAnsi="Times New Roman" w:cs="Times New Roman"/>
          <w:color w:val="F4EDD8"/>
          <w:sz w:val="18"/>
          <w:szCs w:val="16"/>
        </w:rPr>
      </w:pPr>
      <w:r w:rsidRPr="00E94F47">
        <w:rPr>
          <w:rFonts w:ascii="Roboto" w:eastAsia="Roboto" w:hAnsi="Roboto"/>
          <w:color w:val="141516" w:themeColor="text1" w:themeShade="F2"/>
          <w:kern w:val="24"/>
          <w:sz w:val="24"/>
          <w:szCs w:val="24"/>
        </w:rPr>
        <w:t xml:space="preserve">In another saying, it’s an artificial neural network used in AI and Deep Learning. </w:t>
      </w:r>
    </w:p>
    <w:p w14:paraId="79EF410C" w14:textId="77777777" w:rsidR="00311A74" w:rsidRPr="00311A74" w:rsidRDefault="00311A74" w:rsidP="00311A74">
      <w:pPr>
        <w:numPr>
          <w:ilvl w:val="0"/>
          <w:numId w:val="4"/>
        </w:numPr>
        <w:spacing w:line="264" w:lineRule="auto"/>
        <w:ind w:left="1267"/>
        <w:contextualSpacing/>
        <w:rPr>
          <w:rFonts w:ascii="Times New Roman" w:eastAsia="Times New Roman" w:hAnsi="Times New Roman" w:cs="Times New Roman"/>
          <w:color w:val="F4EDD8"/>
          <w:sz w:val="18"/>
          <w:szCs w:val="16"/>
        </w:rPr>
      </w:pPr>
      <w:r w:rsidRPr="00E94F47">
        <w:rPr>
          <w:rFonts w:ascii="Roboto" w:eastAsia="Roboto" w:hAnsi="Roboto"/>
          <w:color w:val="141516" w:themeColor="text1" w:themeShade="F2"/>
          <w:kern w:val="24"/>
          <w:sz w:val="24"/>
          <w:szCs w:val="24"/>
        </w:rPr>
        <w:lastRenderedPageBreak/>
        <w:t xml:space="preserve">This is the </w:t>
      </w:r>
      <w:r w:rsidRPr="00E94F47">
        <w:rPr>
          <w:rFonts w:ascii="Roboto" w:eastAsia="Roboto" w:hAnsi="Roboto"/>
          <w:b/>
          <w:bCs/>
          <w:color w:val="00B050"/>
          <w:kern w:val="24"/>
          <w:sz w:val="32"/>
          <w:szCs w:val="32"/>
        </w:rPr>
        <w:t>most popular</w:t>
      </w:r>
      <w:r w:rsidRPr="00E94F47">
        <w:rPr>
          <w:rFonts w:ascii="Roboto" w:eastAsia="Roboto" w:hAnsi="Roboto"/>
          <w:color w:val="00B050"/>
          <w:kern w:val="24"/>
          <w:sz w:val="24"/>
          <w:szCs w:val="24"/>
        </w:rPr>
        <w:t xml:space="preserve"> </w:t>
      </w:r>
      <w:r w:rsidRPr="00E94F47">
        <w:rPr>
          <w:rFonts w:ascii="Roboto" w:eastAsia="Roboto" w:hAnsi="Roboto"/>
          <w:color w:val="141516" w:themeColor="text1" w:themeShade="F2"/>
          <w:kern w:val="24"/>
          <w:sz w:val="24"/>
          <w:szCs w:val="24"/>
        </w:rPr>
        <w:t xml:space="preserve">model people use to </w:t>
      </w:r>
      <w:r w:rsidRPr="00E94F47">
        <w:rPr>
          <w:rFonts w:ascii="Roboto" w:eastAsia="Roboto" w:hAnsi="Roboto"/>
          <w:b/>
          <w:bCs/>
          <w:color w:val="00B050"/>
          <w:kern w:val="24"/>
          <w:sz w:val="32"/>
          <w:szCs w:val="32"/>
        </w:rPr>
        <w:t xml:space="preserve">predict stock </w:t>
      </w:r>
      <w:r w:rsidRPr="00E94F47">
        <w:rPr>
          <w:rFonts w:ascii="Roboto" w:eastAsia="Roboto" w:hAnsi="Roboto"/>
          <w:color w:val="141516" w:themeColor="text1" w:themeShade="F2"/>
          <w:kern w:val="24"/>
          <w:sz w:val="24"/>
          <w:szCs w:val="24"/>
        </w:rPr>
        <w:t xml:space="preserve">| crypto trends (prices) now. </w:t>
      </w:r>
    </w:p>
    <w:p w14:paraId="6B0BE81A" w14:textId="77777777" w:rsidR="00311A74" w:rsidRDefault="00311A74" w:rsidP="004B7E44">
      <w:pPr>
        <w:rPr>
          <w:b/>
          <w:bCs/>
          <w:color w:val="161718" w:themeColor="text1"/>
        </w:rPr>
      </w:pPr>
    </w:p>
    <w:p w14:paraId="58B52F35" w14:textId="5529E822" w:rsidR="00311A74" w:rsidRDefault="00311A74" w:rsidP="009660A1">
      <w:pPr>
        <w:pStyle w:val="ListParagraph"/>
        <w:numPr>
          <w:ilvl w:val="0"/>
          <w:numId w:val="5"/>
        </w:numPr>
        <w:rPr>
          <w:color w:val="161718" w:themeColor="text1"/>
          <w:sz w:val="22"/>
          <w:szCs w:val="18"/>
        </w:rPr>
      </w:pPr>
      <w:r w:rsidRPr="009660A1">
        <w:rPr>
          <w:color w:val="161718" w:themeColor="text1"/>
          <w:sz w:val="22"/>
          <w:szCs w:val="18"/>
        </w:rPr>
        <w:t xml:space="preserve">Library: Sequential | Dropout | Dense… </w:t>
      </w:r>
    </w:p>
    <w:p w14:paraId="43BB3C4A" w14:textId="22175142" w:rsidR="009660A1" w:rsidRDefault="009660A1" w:rsidP="009660A1">
      <w:pPr>
        <w:rPr>
          <w:color w:val="161718" w:themeColor="text1"/>
          <w:sz w:val="22"/>
          <w:szCs w:val="18"/>
        </w:rPr>
      </w:pPr>
    </w:p>
    <w:p w14:paraId="73950D97" w14:textId="6D2ED89B" w:rsidR="009660A1" w:rsidRDefault="009660A1" w:rsidP="009660A1">
      <w:pPr>
        <w:rPr>
          <w:color w:val="161718" w:themeColor="text1"/>
          <w:sz w:val="22"/>
          <w:szCs w:val="18"/>
        </w:rPr>
      </w:pPr>
      <w:r>
        <w:rPr>
          <w:color w:val="161718" w:themeColor="text1"/>
          <w:sz w:val="22"/>
          <w:szCs w:val="18"/>
        </w:rPr>
        <w:t>How to evaluate the accuracy of our Model:</w:t>
      </w:r>
    </w:p>
    <w:p w14:paraId="4886AA03" w14:textId="713523E8" w:rsidR="009660A1" w:rsidRDefault="009660A1" w:rsidP="009660A1">
      <w:pPr>
        <w:rPr>
          <w:color w:val="161718" w:themeColor="text1"/>
          <w:sz w:val="22"/>
          <w:szCs w:val="18"/>
        </w:rPr>
      </w:pPr>
    </w:p>
    <w:p w14:paraId="1EAF6DED" w14:textId="19DA9BC7" w:rsidR="009660A1" w:rsidRDefault="009660A1" w:rsidP="009660A1">
      <w:pPr>
        <w:numPr>
          <w:ilvl w:val="0"/>
          <w:numId w:val="6"/>
        </w:numPr>
        <w:rPr>
          <w:color w:val="161718" w:themeColor="text1"/>
          <w:sz w:val="22"/>
          <w:szCs w:val="18"/>
        </w:rPr>
      </w:pPr>
      <w:r w:rsidRPr="009660A1">
        <w:rPr>
          <w:color w:val="161718" w:themeColor="text1"/>
          <w:sz w:val="22"/>
          <w:szCs w:val="18"/>
        </w:rPr>
        <w:t>Use F_Score to evaluate the LSTM model or we can say, to make sure our prediction is reliable</w:t>
      </w:r>
      <w:r>
        <w:rPr>
          <w:color w:val="161718" w:themeColor="text1"/>
          <w:sz w:val="22"/>
          <w:szCs w:val="18"/>
        </w:rPr>
        <w:t xml:space="preserve">. </w:t>
      </w:r>
    </w:p>
    <w:p w14:paraId="7296CF12" w14:textId="70086050" w:rsidR="009660A1" w:rsidRDefault="009660A1" w:rsidP="009660A1">
      <w:pPr>
        <w:numPr>
          <w:ilvl w:val="0"/>
          <w:numId w:val="6"/>
        </w:numPr>
        <w:rPr>
          <w:color w:val="161718" w:themeColor="text1"/>
          <w:sz w:val="22"/>
          <w:szCs w:val="18"/>
        </w:rPr>
      </w:pPr>
      <w:r>
        <w:rPr>
          <w:color w:val="161718" w:themeColor="text1"/>
          <w:sz w:val="22"/>
          <w:szCs w:val="18"/>
        </w:rPr>
        <w:t xml:space="preserve">Calculate the RMSE: Root Mean Squared Error by sqrt function </w:t>
      </w:r>
    </w:p>
    <w:p w14:paraId="0C63C07F" w14:textId="69DC7D1C" w:rsidR="009660A1" w:rsidRDefault="009660A1" w:rsidP="009660A1">
      <w:pPr>
        <w:rPr>
          <w:color w:val="161718" w:themeColor="text1"/>
          <w:sz w:val="22"/>
          <w:szCs w:val="18"/>
        </w:rPr>
      </w:pPr>
    </w:p>
    <w:p w14:paraId="4AB8851F" w14:textId="3FF54166" w:rsidR="009660A1" w:rsidRDefault="009660A1" w:rsidP="009660A1">
      <w:pPr>
        <w:rPr>
          <w:color w:val="161718" w:themeColor="text1"/>
          <w:sz w:val="22"/>
          <w:szCs w:val="18"/>
        </w:rPr>
      </w:pPr>
      <w:r>
        <w:rPr>
          <w:color w:val="161718" w:themeColor="text1"/>
          <w:sz w:val="22"/>
          <w:szCs w:val="18"/>
        </w:rPr>
        <w:t xml:space="preserve">The Results: </w:t>
      </w:r>
    </w:p>
    <w:p w14:paraId="3EDAAB70" w14:textId="65EFC92B" w:rsidR="009660A1" w:rsidRDefault="009660A1" w:rsidP="009660A1">
      <w:pPr>
        <w:rPr>
          <w:color w:val="161718" w:themeColor="text1"/>
          <w:sz w:val="22"/>
          <w:szCs w:val="18"/>
        </w:rPr>
      </w:pPr>
    </w:p>
    <w:p w14:paraId="3B055C86" w14:textId="7E129CB5" w:rsidR="009660A1" w:rsidRDefault="009660A1" w:rsidP="009660A1">
      <w:pPr>
        <w:rPr>
          <w:color w:val="161718" w:themeColor="text1"/>
          <w:sz w:val="22"/>
          <w:szCs w:val="18"/>
        </w:rPr>
      </w:pPr>
      <w:r>
        <w:rPr>
          <w:color w:val="161718" w:themeColor="text1"/>
          <w:sz w:val="22"/>
          <w:szCs w:val="18"/>
        </w:rPr>
        <w:t xml:space="preserve">BAC: </w:t>
      </w:r>
    </w:p>
    <w:p w14:paraId="2B12D194" w14:textId="7E066635" w:rsidR="009660A1" w:rsidRDefault="009660A1" w:rsidP="009660A1">
      <w:pPr>
        <w:rPr>
          <w:color w:val="161718" w:themeColor="text1"/>
          <w:sz w:val="22"/>
          <w:szCs w:val="18"/>
        </w:rPr>
      </w:pPr>
      <w:r>
        <w:rPr>
          <w:color w:val="161718" w:themeColor="text1"/>
          <w:sz w:val="22"/>
          <w:szCs w:val="18"/>
        </w:rPr>
        <w:tab/>
        <w:t xml:space="preserve">[put the graph of BAC </w:t>
      </w:r>
      <w:r w:rsidR="008D7040">
        <w:rPr>
          <w:color w:val="161718" w:themeColor="text1"/>
          <w:sz w:val="22"/>
          <w:szCs w:val="18"/>
        </w:rPr>
        <w:t xml:space="preserve">+ score image </w:t>
      </w:r>
      <w:r>
        <w:rPr>
          <w:color w:val="161718" w:themeColor="text1"/>
          <w:sz w:val="22"/>
          <w:szCs w:val="18"/>
        </w:rPr>
        <w:t>and present ab it]</w:t>
      </w:r>
    </w:p>
    <w:p w14:paraId="792FCB63" w14:textId="399A8A01" w:rsidR="009660A1" w:rsidRDefault="009660A1" w:rsidP="009660A1">
      <w:pPr>
        <w:rPr>
          <w:color w:val="161718" w:themeColor="text1"/>
          <w:sz w:val="22"/>
          <w:szCs w:val="18"/>
        </w:rPr>
      </w:pPr>
    </w:p>
    <w:p w14:paraId="78AD17B6" w14:textId="651B1873" w:rsidR="009660A1" w:rsidRDefault="009660A1" w:rsidP="009660A1">
      <w:pPr>
        <w:rPr>
          <w:color w:val="161718" w:themeColor="text1"/>
          <w:sz w:val="22"/>
          <w:szCs w:val="18"/>
        </w:rPr>
      </w:pPr>
      <w:r>
        <w:rPr>
          <w:color w:val="161718" w:themeColor="text1"/>
          <w:sz w:val="22"/>
          <w:szCs w:val="18"/>
        </w:rPr>
        <w:t xml:space="preserve">F.score: </w:t>
      </w:r>
      <w:r w:rsidR="00FD38E8">
        <w:rPr>
          <w:color w:val="161718" w:themeColor="text1"/>
          <w:sz w:val="22"/>
          <w:szCs w:val="18"/>
        </w:rPr>
        <w:t>73% which is really go</w:t>
      </w:r>
      <w:r w:rsidR="008D7040">
        <w:rPr>
          <w:color w:val="161718" w:themeColor="text1"/>
          <w:sz w:val="22"/>
          <w:szCs w:val="18"/>
        </w:rPr>
        <w:t>od</w:t>
      </w:r>
      <w:r w:rsidR="00FD38E8">
        <w:rPr>
          <w:color w:val="161718" w:themeColor="text1"/>
          <w:sz w:val="22"/>
          <w:szCs w:val="18"/>
        </w:rPr>
        <w:t xml:space="preserve"> compare to the market benchmark of 60%</w:t>
      </w:r>
    </w:p>
    <w:p w14:paraId="7BC10ADA" w14:textId="37CA4083" w:rsidR="009660A1" w:rsidRDefault="009660A1" w:rsidP="009660A1">
      <w:pPr>
        <w:rPr>
          <w:color w:val="161718" w:themeColor="text1"/>
          <w:sz w:val="22"/>
          <w:szCs w:val="18"/>
        </w:rPr>
      </w:pPr>
    </w:p>
    <w:p w14:paraId="6519AA0B" w14:textId="11EA9F8D" w:rsidR="009660A1" w:rsidRDefault="009660A1" w:rsidP="009660A1">
      <w:pPr>
        <w:rPr>
          <w:color w:val="161718" w:themeColor="text1"/>
          <w:sz w:val="22"/>
          <w:szCs w:val="18"/>
        </w:rPr>
      </w:pPr>
      <w:r>
        <w:rPr>
          <w:color w:val="161718" w:themeColor="text1"/>
          <w:sz w:val="22"/>
          <w:szCs w:val="18"/>
        </w:rPr>
        <w:t>WFC:</w:t>
      </w:r>
    </w:p>
    <w:p w14:paraId="70F7924D" w14:textId="0DF6C806" w:rsidR="009660A1" w:rsidRDefault="009660A1" w:rsidP="009660A1">
      <w:pPr>
        <w:rPr>
          <w:color w:val="161718" w:themeColor="text1"/>
          <w:sz w:val="22"/>
          <w:szCs w:val="18"/>
        </w:rPr>
      </w:pPr>
      <w:r>
        <w:rPr>
          <w:color w:val="161718" w:themeColor="text1"/>
          <w:sz w:val="22"/>
          <w:szCs w:val="18"/>
        </w:rPr>
        <w:tab/>
        <w:t xml:space="preserve">[put the graph of WFC </w:t>
      </w:r>
      <w:r w:rsidR="008D7040">
        <w:rPr>
          <w:color w:val="161718" w:themeColor="text1"/>
          <w:sz w:val="22"/>
          <w:szCs w:val="18"/>
        </w:rPr>
        <w:t xml:space="preserve">+ score image </w:t>
      </w:r>
      <w:r>
        <w:rPr>
          <w:color w:val="161718" w:themeColor="text1"/>
          <w:sz w:val="22"/>
          <w:szCs w:val="18"/>
        </w:rPr>
        <w:t>and present ab it]</w:t>
      </w:r>
    </w:p>
    <w:p w14:paraId="17BEAE86" w14:textId="093A0547" w:rsidR="00FD38E8" w:rsidRDefault="00FD38E8" w:rsidP="009660A1">
      <w:pPr>
        <w:rPr>
          <w:color w:val="161718" w:themeColor="text1"/>
          <w:sz w:val="22"/>
          <w:szCs w:val="18"/>
        </w:rPr>
      </w:pPr>
    </w:p>
    <w:p w14:paraId="11E929EC" w14:textId="057E238A" w:rsidR="00FD38E8" w:rsidRDefault="00FD38E8" w:rsidP="009660A1">
      <w:pPr>
        <w:rPr>
          <w:color w:val="161718" w:themeColor="text1"/>
          <w:sz w:val="22"/>
          <w:szCs w:val="18"/>
        </w:rPr>
      </w:pPr>
      <w:r>
        <w:rPr>
          <w:color w:val="161718" w:themeColor="text1"/>
          <w:sz w:val="22"/>
          <w:szCs w:val="18"/>
        </w:rPr>
        <w:t xml:space="preserve">F.score: </w:t>
      </w:r>
      <w:r w:rsidR="008D7040">
        <w:rPr>
          <w:color w:val="161718" w:themeColor="text1"/>
          <w:sz w:val="22"/>
          <w:szCs w:val="18"/>
        </w:rPr>
        <w:t xml:space="preserve">…. </w:t>
      </w:r>
    </w:p>
    <w:p w14:paraId="53260953" w14:textId="754084B9" w:rsidR="008D7040" w:rsidRDefault="008D7040" w:rsidP="009660A1">
      <w:pPr>
        <w:rPr>
          <w:color w:val="161718" w:themeColor="text1"/>
          <w:sz w:val="22"/>
          <w:szCs w:val="18"/>
        </w:rPr>
      </w:pPr>
    </w:p>
    <w:p w14:paraId="4730A9AA" w14:textId="5B3A2323" w:rsidR="008D7040" w:rsidRPr="009660A1" w:rsidRDefault="008D7040" w:rsidP="009660A1">
      <w:pPr>
        <w:rPr>
          <w:color w:val="161718" w:themeColor="text1"/>
          <w:sz w:val="22"/>
          <w:szCs w:val="18"/>
        </w:rPr>
      </w:pPr>
      <w:r>
        <w:rPr>
          <w:color w:val="161718" w:themeColor="text1"/>
          <w:sz w:val="22"/>
          <w:szCs w:val="18"/>
        </w:rPr>
        <w:t>JPM: [put the graph of WFC + score image and present ab it]</w:t>
      </w:r>
    </w:p>
    <w:sectPr w:rsidR="008D7040" w:rsidRPr="009660A1" w:rsidSect="004B7E44">
      <w:headerReference w:type="default" r:id="rId10"/>
      <w:footerReference w:type="defaul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FF266" w14:textId="77777777" w:rsidR="00397561" w:rsidRDefault="00397561" w:rsidP="004B7E44">
      <w:r>
        <w:separator/>
      </w:r>
    </w:p>
  </w:endnote>
  <w:endnote w:type="continuationSeparator" w:id="0">
    <w:p w14:paraId="7048A62D" w14:textId="77777777" w:rsidR="00397561" w:rsidRDefault="00397561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8FDEDBD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C5E4EB2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6EDE2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2B2E3" w14:textId="77777777" w:rsidR="00397561" w:rsidRDefault="00397561" w:rsidP="004B7E44">
      <w:r>
        <w:separator/>
      </w:r>
    </w:p>
  </w:footnote>
  <w:footnote w:type="continuationSeparator" w:id="0">
    <w:p w14:paraId="64652E84" w14:textId="77777777" w:rsidR="00397561" w:rsidRDefault="00397561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0D5F313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FD45BE3" w14:textId="4F662C42" w:rsidR="004B7E44" w:rsidRDefault="00E94F47" w:rsidP="004B7E44">
          <w:pPr>
            <w:pStyle w:val="Header"/>
          </w:pPr>
          <w:r>
            <w:rPr>
              <w:noProof/>
            </w:rPr>
          </w:r>
          <w:r>
            <w:pict w14:anchorId="226D1FB5">
              <v:rect id="Rectangle 11" o:spid="_x0000_s1025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<v:textbox>
                  <w:txbxContent>
                    <w:p w14:paraId="6F38B28F" w14:textId="77777777" w:rsidR="004B7E44" w:rsidRPr="004B7E44" w:rsidRDefault="004B7E44" w:rsidP="004B7E44">
                      <w:pPr>
                        <w:jc w:val="center"/>
                        <w:rPr>
                          <w:b/>
                        </w:rPr>
                      </w:pPr>
                      <w:r w:rsidRPr="004B7E44">
                        <w:rPr>
                          <w:b/>
                        </w:rPr>
                        <w:fldChar w:fldCharType="begin"/>
                      </w:r>
                      <w:r w:rsidRPr="004B7E44">
                        <w:rPr>
                          <w:b/>
                        </w:rPr>
                        <w:instrText xml:space="preserve"> PAGE  \* Arabic  \* MERGEFORMAT </w:instrText>
                      </w:r>
                      <w:r w:rsidRPr="004B7E44">
                        <w:rPr>
                          <w:b/>
                        </w:rPr>
                        <w:fldChar w:fldCharType="separate"/>
                      </w:r>
                      <w:r w:rsidR="009120E9">
                        <w:rPr>
                          <w:b/>
                          <w:noProof/>
                        </w:rPr>
                        <w:t>2</w:t>
                      </w:r>
                      <w:r w:rsidRPr="004B7E44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rect>
            </w:pic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F6CA6"/>
    <w:multiLevelType w:val="hybridMultilevel"/>
    <w:tmpl w:val="D77683AC"/>
    <w:lvl w:ilvl="0" w:tplc="070E0EDC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4AE2994">
      <w:numFmt w:val="bullet"/>
      <w:lvlText w:val="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8E143C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FD88322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62A9AC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8727FE6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3F425CC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7C0A6FE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E58A67C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4F68058E"/>
    <w:multiLevelType w:val="hybridMultilevel"/>
    <w:tmpl w:val="621645E8"/>
    <w:lvl w:ilvl="0" w:tplc="BF746D44">
      <w:start w:val="2"/>
      <w:numFmt w:val="bullet"/>
      <w:lvlText w:val="-"/>
      <w:lvlJc w:val="left"/>
      <w:pPr>
        <w:ind w:left="1080" w:hanging="360"/>
      </w:pPr>
      <w:rPr>
        <w:rFonts w:ascii="Microsoft Sans Serif" w:eastAsiaTheme="minorEastAsia" w:hAnsi="Microsoft Sans Serif" w:cs="Microsoft Sans Serif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43D7655"/>
    <w:multiLevelType w:val="hybridMultilevel"/>
    <w:tmpl w:val="A9A24734"/>
    <w:lvl w:ilvl="0" w:tplc="64DE39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68141B"/>
    <w:multiLevelType w:val="hybridMultilevel"/>
    <w:tmpl w:val="6FF2F730"/>
    <w:lvl w:ilvl="0" w:tplc="E19CAB4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EF4861"/>
    <w:multiLevelType w:val="hybridMultilevel"/>
    <w:tmpl w:val="E65CD832"/>
    <w:lvl w:ilvl="0" w:tplc="997A70E4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FFCF0A4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C1A54F0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70EA352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F9024BA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2B67A56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7B8AE9E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07EBB32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E4EDE12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7212653C"/>
    <w:multiLevelType w:val="hybridMultilevel"/>
    <w:tmpl w:val="62E2F562"/>
    <w:lvl w:ilvl="0" w:tplc="8B1064BE">
      <w:start w:val="5"/>
      <w:numFmt w:val="bullet"/>
      <w:lvlText w:val="-"/>
      <w:lvlJc w:val="left"/>
      <w:pPr>
        <w:ind w:left="720" w:hanging="360"/>
      </w:pPr>
      <w:rPr>
        <w:rFonts w:ascii="Franklin Gothic Book" w:eastAsia="Times New Roman" w:hAnsi="Franklin Gothic Boo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1952639">
    <w:abstractNumId w:val="3"/>
  </w:num>
  <w:num w:numId="2" w16cid:durableId="663362379">
    <w:abstractNumId w:val="5"/>
  </w:num>
  <w:num w:numId="3" w16cid:durableId="1486166278">
    <w:abstractNumId w:val="2"/>
  </w:num>
  <w:num w:numId="4" w16cid:durableId="1542203249">
    <w:abstractNumId w:val="4"/>
  </w:num>
  <w:num w:numId="5" w16cid:durableId="683213058">
    <w:abstractNumId w:val="1"/>
  </w:num>
  <w:num w:numId="6" w16cid:durableId="65036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attachedTemplate r:id="rId1"/>
  <w:defaultTabStop w:val="720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86899"/>
    <w:rsid w:val="00293B83"/>
    <w:rsid w:val="00311A74"/>
    <w:rsid w:val="0033444C"/>
    <w:rsid w:val="00397561"/>
    <w:rsid w:val="004B7E44"/>
    <w:rsid w:val="004D5252"/>
    <w:rsid w:val="004F2B86"/>
    <w:rsid w:val="005A718F"/>
    <w:rsid w:val="00640FC2"/>
    <w:rsid w:val="006A3CE7"/>
    <w:rsid w:val="007516CF"/>
    <w:rsid w:val="007A190B"/>
    <w:rsid w:val="007D3A40"/>
    <w:rsid w:val="00816F1C"/>
    <w:rsid w:val="0085130A"/>
    <w:rsid w:val="008B33BC"/>
    <w:rsid w:val="008D7040"/>
    <w:rsid w:val="009120E9"/>
    <w:rsid w:val="00945900"/>
    <w:rsid w:val="009660A1"/>
    <w:rsid w:val="009C396C"/>
    <w:rsid w:val="00A500A6"/>
    <w:rsid w:val="00A86899"/>
    <w:rsid w:val="00B557C5"/>
    <w:rsid w:val="00B572B4"/>
    <w:rsid w:val="00DB26A7"/>
    <w:rsid w:val="00E66B6D"/>
    <w:rsid w:val="00E76CAD"/>
    <w:rsid w:val="00E94B5F"/>
    <w:rsid w:val="00E94F47"/>
    <w:rsid w:val="00EE0B13"/>
    <w:rsid w:val="00FD3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116AE14E"/>
  <w15:docId w15:val="{FE9EF907-D0D0-48DE-9742-8D3935B14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A500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5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6788">
          <w:marLeft w:val="547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296">
          <w:marLeft w:val="1138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9866">
          <w:marLeft w:val="1138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7835">
          <w:marLeft w:val="1138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9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0053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8095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23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095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1353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0580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NBAUTISTA\AppData\Local\Microsoft\Office\16.0\DTS\en-US%7b7F47B733-EAF5-4266-AE10-1DD5D3C8F142%7d\%7b53CCB13F-BD3A-4994-AFAC-F8FA650DA2CC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{53CCB13F-BD3A-4994-AFAC-F8FA650DA2CC}tf16392796_win32</Template>
  <TotalTime>1535</TotalTime>
  <Pages>1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Bautista, Tracie (CAI - Irvine - CON)</dc:creator>
  <cp:keywords/>
  <dc:description/>
  <cp:lastModifiedBy>Bautista, Tracie (CAI - Irvine - CON)</cp:lastModifiedBy>
  <cp:revision>2</cp:revision>
  <dcterms:created xsi:type="dcterms:W3CDTF">2022-05-20T03:17:00Z</dcterms:created>
  <dcterms:modified xsi:type="dcterms:W3CDTF">2022-05-27T04:16:00Z</dcterms:modified>
</cp:coreProperties>
</file>