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67ADC3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8AA50E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04E1DE7" wp14:editId="7FDE1CC7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792F76" w14:textId="2B09E8E3" w:rsidR="004B7E44" w:rsidRDefault="00A86899" w:rsidP="004B7E44">
                                  <w:pPr>
                                    <w:pStyle w:val="Title"/>
                                  </w:pPr>
                                  <w:r>
                                    <w:t>PROJECT 4</w:t>
                                  </w:r>
                                </w:p>
                                <w:p w14:paraId="36381F7C" w14:textId="02264E2C" w:rsidR="00A86899" w:rsidRPr="004B7E44" w:rsidRDefault="00A86899" w:rsidP="004B7E44">
                                  <w:pPr>
                                    <w:pStyle w:val="Title"/>
                                  </w:pPr>
                                  <w:r>
                                    <w:t>ACTION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4E1DE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02792F76" w14:textId="2B09E8E3" w:rsidR="004B7E44" w:rsidRDefault="00A86899" w:rsidP="004B7E44">
                            <w:pPr>
                              <w:pStyle w:val="Title"/>
                            </w:pPr>
                            <w:r>
                              <w:t>PROJECT 4</w:t>
                            </w:r>
                          </w:p>
                          <w:p w14:paraId="36381F7C" w14:textId="02264E2C" w:rsidR="00A86899" w:rsidRPr="004B7E44" w:rsidRDefault="00A86899" w:rsidP="004B7E44">
                            <w:pPr>
                              <w:pStyle w:val="Title"/>
                            </w:pPr>
                            <w:r>
                              <w:t>ACTION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8EF78F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702F3DC" wp14:editId="1751F24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7AAEFF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5FFEED9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C744FC" wp14:editId="47C4816F">
                      <wp:extent cx="5138670" cy="1016876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0168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2132CE" w14:textId="6D16F827" w:rsidR="004B7E44" w:rsidRPr="00A86899" w:rsidRDefault="00A86899" w:rsidP="004B7E44">
                                  <w:pPr>
                                    <w:pStyle w:val="Subtitle"/>
                                    <w:rPr>
                                      <w:sz w:val="56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20"/>
                                    </w:rPr>
                                    <w:t>Tracie</w:t>
                                  </w:r>
                                  <w:r w:rsidR="007A190B">
                                    <w:rPr>
                                      <w:sz w:val="56"/>
                                      <w:szCs w:val="20"/>
                                    </w:rPr>
                                    <w:t>’s</w:t>
                                  </w:r>
                                  <w:r>
                                    <w:rPr>
                                      <w:sz w:val="56"/>
                                      <w:szCs w:val="20"/>
                                    </w:rPr>
                                    <w:t xml:space="preserve"> w</w:t>
                                  </w:r>
                                  <w:r w:rsidRPr="00A86899">
                                    <w:rPr>
                                      <w:sz w:val="56"/>
                                      <w:szCs w:val="20"/>
                                    </w:rPr>
                                    <w:t>rap</w:t>
                                  </w:r>
                                  <w:r w:rsidR="007A190B">
                                    <w:rPr>
                                      <w:sz w:val="56"/>
                                      <w:szCs w:val="20"/>
                                    </w:rPr>
                                    <w:t>-</w:t>
                                  </w:r>
                                  <w:r w:rsidRPr="00A86899">
                                    <w:rPr>
                                      <w:sz w:val="56"/>
                                      <w:szCs w:val="20"/>
                                    </w:rPr>
                                    <w:t>up what we agreed today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C744FC" id="Text Box 3" o:spid="_x0000_s1027" type="#_x0000_t202" style="width:404.6pt;height:8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" filled="f" stroked="f" strokeweight=".5pt">
                      <v:textbox>
                        <w:txbxContent>
                          <w:p w14:paraId="702132CE" w14:textId="6D16F827" w:rsidR="004B7E44" w:rsidRPr="00A86899" w:rsidRDefault="00A86899" w:rsidP="004B7E44">
                            <w:pPr>
                              <w:pStyle w:val="Subtitle"/>
                              <w:rPr>
                                <w:sz w:val="56"/>
                                <w:szCs w:val="20"/>
                              </w:rPr>
                            </w:pPr>
                            <w:r>
                              <w:rPr>
                                <w:sz w:val="56"/>
                                <w:szCs w:val="20"/>
                              </w:rPr>
                              <w:t>Tracie</w:t>
                            </w:r>
                            <w:r w:rsidR="007A190B">
                              <w:rPr>
                                <w:sz w:val="56"/>
                                <w:szCs w:val="20"/>
                              </w:rPr>
                              <w:t>’s</w:t>
                            </w:r>
                            <w:r>
                              <w:rPr>
                                <w:sz w:val="56"/>
                                <w:szCs w:val="20"/>
                              </w:rPr>
                              <w:t xml:space="preserve"> w</w:t>
                            </w:r>
                            <w:r w:rsidRPr="00A86899">
                              <w:rPr>
                                <w:sz w:val="56"/>
                                <w:szCs w:val="20"/>
                              </w:rPr>
                              <w:t>rap</w:t>
                            </w:r>
                            <w:r w:rsidR="007A190B">
                              <w:rPr>
                                <w:sz w:val="56"/>
                                <w:szCs w:val="20"/>
                              </w:rPr>
                              <w:t>-</w:t>
                            </w:r>
                            <w:r w:rsidRPr="00A86899">
                              <w:rPr>
                                <w:sz w:val="56"/>
                                <w:szCs w:val="20"/>
                              </w:rPr>
                              <w:t>up what we agreed today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399677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5FEF18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BA0072F" wp14:editId="25408F3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299558" w14:textId="446A9871" w:rsidR="004B7E44" w:rsidRPr="004B7E44" w:rsidRDefault="00A86899" w:rsidP="004B7E44">
                                  <w:pPr>
                                    <w:pStyle w:val="Heading1"/>
                                  </w:pPr>
                                  <w:r>
                                    <w:t>Pandas 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A0072F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57299558" w14:textId="446A9871" w:rsidR="004B7E44" w:rsidRPr="004B7E44" w:rsidRDefault="00A86899" w:rsidP="004B7E44">
                            <w:pPr>
                              <w:pStyle w:val="Heading1"/>
                            </w:pPr>
                            <w:r>
                              <w:t>Pandas Group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644AE1" w14:textId="3FD11995" w:rsidR="004B7E44" w:rsidRDefault="004B7E44" w:rsidP="004B7E44">
            <w:pPr>
              <w:rPr>
                <w:noProof/>
              </w:rPr>
            </w:pPr>
          </w:p>
        </w:tc>
      </w:tr>
    </w:tbl>
    <w:p w14:paraId="1F221B64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5E38A788" wp14:editId="3E7FE50C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B82D2A1" wp14:editId="74D7391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987D8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7FB5EF95" wp14:editId="01B52B3B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18DC9" w14:textId="77777777" w:rsidR="004B7E44" w:rsidRDefault="004B7E44">
      <w:pPr>
        <w:spacing w:after="200"/>
      </w:pPr>
      <w:r>
        <w:br w:type="page"/>
      </w:r>
    </w:p>
    <w:p w14:paraId="421C9A5A" w14:textId="59FB0FA4" w:rsidR="00EE0B13" w:rsidRPr="00640FC2" w:rsidRDefault="00EE0B13" w:rsidP="004B7E44">
      <w:pPr>
        <w:pStyle w:val="Heading2"/>
        <w:spacing w:after="500"/>
        <w:rPr>
          <w:sz w:val="48"/>
          <w:szCs w:val="20"/>
        </w:rPr>
      </w:pPr>
      <w:r w:rsidRPr="00640FC2">
        <w:rPr>
          <w:sz w:val="48"/>
          <w:szCs w:val="20"/>
        </w:rPr>
        <w:lastRenderedPageBreak/>
        <w:t xml:space="preserve">What to focus: </w:t>
      </w:r>
    </w:p>
    <w:p w14:paraId="0F93FFBE" w14:textId="7BDD97E5" w:rsidR="00EE0B13" w:rsidRPr="00640FC2" w:rsidRDefault="00EE0B13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22"/>
          <w:szCs w:val="6"/>
        </w:rPr>
      </w:pPr>
      <w:r w:rsidRPr="00640FC2">
        <w:rPr>
          <w:b w:val="0"/>
          <w:bCs/>
          <w:sz w:val="22"/>
          <w:szCs w:val="6"/>
        </w:rPr>
        <w:t xml:space="preserve">Focus on Banking industry's stock; apply LSTM to them. </w:t>
      </w:r>
    </w:p>
    <w:p w14:paraId="1265B750" w14:textId="32480F28" w:rsidR="00EE0B13" w:rsidRPr="00640FC2" w:rsidRDefault="00EE0B13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22"/>
          <w:szCs w:val="6"/>
        </w:rPr>
      </w:pPr>
      <w:r w:rsidRPr="00640FC2">
        <w:rPr>
          <w:b w:val="0"/>
          <w:bCs/>
          <w:sz w:val="22"/>
          <w:szCs w:val="6"/>
        </w:rPr>
        <w:t>Use Tableau to visualize chart for this industry</w:t>
      </w:r>
      <w:r w:rsidR="00640FC2" w:rsidRPr="00640FC2">
        <w:rPr>
          <w:b w:val="0"/>
          <w:bCs/>
          <w:sz w:val="22"/>
          <w:szCs w:val="6"/>
        </w:rPr>
        <w:t xml:space="preserve"> (must be done on Saturday)</w:t>
      </w:r>
    </w:p>
    <w:p w14:paraId="500E64B4" w14:textId="6D54CBCA" w:rsidR="00EE0B13" w:rsidRPr="00640FC2" w:rsidRDefault="00EE0B13" w:rsidP="00640FC2">
      <w:pPr>
        <w:pStyle w:val="Heading2"/>
        <w:spacing w:after="60"/>
        <w:ind w:left="360" w:firstLine="720"/>
        <w:rPr>
          <w:b w:val="0"/>
          <w:bCs/>
          <w:sz w:val="22"/>
          <w:szCs w:val="6"/>
        </w:rPr>
      </w:pPr>
      <w:r w:rsidRPr="00640FC2">
        <w:rPr>
          <w:b w:val="0"/>
          <w:bCs/>
          <w:sz w:val="22"/>
          <w:szCs w:val="6"/>
        </w:rPr>
        <w:t xml:space="preserve">Keep other chart with </w:t>
      </w:r>
      <w:proofErr w:type="spellStart"/>
      <w:r w:rsidRPr="00640FC2">
        <w:rPr>
          <w:b w:val="0"/>
          <w:bCs/>
          <w:sz w:val="22"/>
          <w:szCs w:val="6"/>
        </w:rPr>
        <w:t>javascript</w:t>
      </w:r>
      <w:proofErr w:type="spellEnd"/>
      <w:r w:rsidRPr="00640FC2">
        <w:rPr>
          <w:b w:val="0"/>
          <w:bCs/>
          <w:sz w:val="22"/>
          <w:szCs w:val="6"/>
        </w:rPr>
        <w:t xml:space="preserve"> last time no touch. </w:t>
      </w:r>
    </w:p>
    <w:p w14:paraId="691AF346" w14:textId="155F3AFE" w:rsidR="00EE0B13" w:rsidRPr="00640FC2" w:rsidRDefault="00EE0B13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18"/>
          <w:szCs w:val="2"/>
        </w:rPr>
      </w:pPr>
      <w:r w:rsidRPr="00640FC2">
        <w:rPr>
          <w:b w:val="0"/>
          <w:bCs/>
          <w:sz w:val="22"/>
          <w:szCs w:val="6"/>
        </w:rPr>
        <w:t xml:space="preserve">Retouch the HTML with pretty website from internet search to copy syntax of that format. </w:t>
      </w:r>
      <w:r w:rsidR="00640FC2" w:rsidRPr="00640FC2">
        <w:rPr>
          <w:b w:val="0"/>
          <w:bCs/>
          <w:sz w:val="22"/>
          <w:szCs w:val="6"/>
        </w:rPr>
        <w:t>(</w:t>
      </w:r>
      <w:proofErr w:type="gramStart"/>
      <w:r w:rsidR="00640FC2" w:rsidRPr="00640FC2">
        <w:rPr>
          <w:b w:val="0"/>
          <w:bCs/>
          <w:sz w:val="22"/>
          <w:szCs w:val="6"/>
        </w:rPr>
        <w:t>must</w:t>
      </w:r>
      <w:proofErr w:type="gramEnd"/>
      <w:r w:rsidR="00640FC2" w:rsidRPr="00640FC2">
        <w:rPr>
          <w:b w:val="0"/>
          <w:bCs/>
          <w:sz w:val="22"/>
          <w:szCs w:val="6"/>
        </w:rPr>
        <w:t xml:space="preserve"> be done Tues first half time)</w:t>
      </w:r>
    </w:p>
    <w:p w14:paraId="45C64229" w14:textId="697F1D64" w:rsidR="00EE0B13" w:rsidRPr="00640FC2" w:rsidRDefault="00640FC2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18"/>
          <w:szCs w:val="2"/>
        </w:rPr>
      </w:pPr>
      <w:r w:rsidRPr="00640FC2">
        <w:rPr>
          <w:b w:val="0"/>
          <w:bCs/>
          <w:sz w:val="22"/>
          <w:szCs w:val="6"/>
        </w:rPr>
        <w:t xml:space="preserve">Rehearsal: Tues, from 8pm as a must. </w:t>
      </w:r>
    </w:p>
    <w:p w14:paraId="5BC4EA7B" w14:textId="77777777" w:rsidR="00640FC2" w:rsidRDefault="00640FC2" w:rsidP="004B7E44">
      <w:pPr>
        <w:pStyle w:val="Heading2"/>
        <w:spacing w:after="500"/>
        <w:rPr>
          <w:sz w:val="48"/>
          <w:szCs w:val="20"/>
        </w:rPr>
      </w:pPr>
    </w:p>
    <w:p w14:paraId="57295CA4" w14:textId="30663325" w:rsidR="004B7E44" w:rsidRPr="00640FC2" w:rsidRDefault="00A500A6" w:rsidP="004B7E44">
      <w:pPr>
        <w:pStyle w:val="Heading2"/>
        <w:spacing w:after="500"/>
        <w:rPr>
          <w:sz w:val="48"/>
          <w:szCs w:val="20"/>
        </w:rPr>
      </w:pPr>
      <w:r w:rsidRPr="00640FC2">
        <w:rPr>
          <w:sz w:val="48"/>
          <w:szCs w:val="20"/>
        </w:rPr>
        <w:t>The Presentation Strategy</w:t>
      </w:r>
    </w:p>
    <w:p w14:paraId="68D3ECE5" w14:textId="40E21F47" w:rsidR="004B7E44" w:rsidRPr="00640FC2" w:rsidRDefault="00A500A6" w:rsidP="004B7E44">
      <w:pPr>
        <w:pStyle w:val="Heading3"/>
        <w:rPr>
          <w:b/>
          <w:i w:val="0"/>
          <w:sz w:val="40"/>
          <w:szCs w:val="20"/>
        </w:rPr>
      </w:pPr>
      <w:r w:rsidRPr="00640FC2">
        <w:rPr>
          <w:b/>
          <w:i w:val="0"/>
          <w:sz w:val="40"/>
          <w:szCs w:val="20"/>
        </w:rPr>
        <w:t>Introduction</w:t>
      </w:r>
    </w:p>
    <w:p w14:paraId="25340DEC" w14:textId="77777777" w:rsidR="004B7E44" w:rsidRPr="00640FC2" w:rsidRDefault="004B7E44" w:rsidP="004B7E44">
      <w:pPr>
        <w:rPr>
          <w:rFonts w:eastAsia="Times New Roman"/>
          <w:sz w:val="24"/>
          <w:szCs w:val="20"/>
        </w:rPr>
      </w:pPr>
    </w:p>
    <w:p w14:paraId="17FD97FF" w14:textId="09113568" w:rsidR="004B7E44" w:rsidRPr="00640FC2" w:rsidRDefault="00A500A6" w:rsidP="00A500A6">
      <w:pPr>
        <w:rPr>
          <w:color w:val="auto"/>
          <w:sz w:val="24"/>
          <w:szCs w:val="20"/>
        </w:rPr>
      </w:pPr>
      <w:r w:rsidRPr="00640FC2">
        <w:rPr>
          <w:i/>
          <w:iCs/>
          <w:color w:val="auto"/>
          <w:sz w:val="24"/>
          <w:szCs w:val="20"/>
          <w:u w:val="single"/>
        </w:rPr>
        <w:t>30 seconds</w:t>
      </w:r>
      <w:r w:rsidRPr="00640FC2">
        <w:rPr>
          <w:color w:val="auto"/>
          <w:sz w:val="24"/>
          <w:szCs w:val="20"/>
        </w:rPr>
        <w:t xml:space="preserve">: walk thru the Pandas group continuing with previous project and the client are interested in Banking Industry to consider investment. </w:t>
      </w:r>
    </w:p>
    <w:p w14:paraId="743A8E4D" w14:textId="7EE450EB" w:rsidR="00A500A6" w:rsidRPr="00640FC2" w:rsidRDefault="00A500A6" w:rsidP="00A500A6">
      <w:pPr>
        <w:rPr>
          <w:color w:val="auto"/>
          <w:sz w:val="24"/>
          <w:szCs w:val="20"/>
        </w:rPr>
      </w:pPr>
      <w:r w:rsidRPr="00640FC2">
        <w:rPr>
          <w:color w:val="auto"/>
          <w:sz w:val="24"/>
          <w:szCs w:val="20"/>
        </w:rPr>
        <w:t xml:space="preserve">Today, we come out with our findings on: </w:t>
      </w:r>
    </w:p>
    <w:p w14:paraId="180148B3" w14:textId="044EC24A" w:rsidR="00A500A6" w:rsidRPr="00640FC2" w:rsidRDefault="00A500A6" w:rsidP="00A500A6">
      <w:pPr>
        <w:rPr>
          <w:color w:val="auto"/>
          <w:sz w:val="24"/>
          <w:szCs w:val="20"/>
        </w:rPr>
      </w:pPr>
    </w:p>
    <w:p w14:paraId="5C803A64" w14:textId="44FF204A" w:rsidR="00A500A6" w:rsidRPr="00640FC2" w:rsidRDefault="00A500A6" w:rsidP="00A500A6">
      <w:pPr>
        <w:pStyle w:val="ListParagraph"/>
        <w:numPr>
          <w:ilvl w:val="0"/>
          <w:numId w:val="1"/>
        </w:numPr>
        <w:rPr>
          <w:color w:val="282660" w:themeColor="text2"/>
          <w:sz w:val="24"/>
          <w:szCs w:val="20"/>
        </w:rPr>
      </w:pPr>
      <w:r w:rsidRPr="00640FC2">
        <w:rPr>
          <w:color w:val="282660" w:themeColor="text2"/>
          <w:sz w:val="24"/>
          <w:szCs w:val="20"/>
        </w:rPr>
        <w:t>How the Stock Prices and transaction Volumes trends go in the chosen period. Why and what make these trends.</w:t>
      </w:r>
      <w:r w:rsidR="00EE0B13" w:rsidRPr="00640FC2">
        <w:rPr>
          <w:color w:val="282660" w:themeColor="text2"/>
          <w:sz w:val="24"/>
          <w:szCs w:val="20"/>
        </w:rPr>
        <w:t xml:space="preserve"> </w:t>
      </w:r>
    </w:p>
    <w:p w14:paraId="7B70F4CE" w14:textId="1E324134" w:rsidR="00A500A6" w:rsidRPr="00640FC2" w:rsidRDefault="00A500A6" w:rsidP="00A500A6">
      <w:pPr>
        <w:pStyle w:val="ListParagraph"/>
        <w:numPr>
          <w:ilvl w:val="0"/>
          <w:numId w:val="1"/>
        </w:numPr>
        <w:rPr>
          <w:color w:val="282660" w:themeColor="text2"/>
          <w:sz w:val="24"/>
          <w:szCs w:val="20"/>
        </w:rPr>
      </w:pPr>
      <w:r w:rsidRPr="00640FC2">
        <w:rPr>
          <w:color w:val="282660" w:themeColor="text2"/>
          <w:sz w:val="24"/>
          <w:szCs w:val="20"/>
        </w:rPr>
        <w:t xml:space="preserve">What the stock Prices will go in the up-coming period in entire 3 </w:t>
      </w:r>
      <w:r w:rsidR="00EE0B13" w:rsidRPr="00640FC2">
        <w:rPr>
          <w:color w:val="282660" w:themeColor="text2"/>
          <w:sz w:val="24"/>
          <w:szCs w:val="20"/>
        </w:rPr>
        <w:t>Stocks in this industry.</w:t>
      </w:r>
    </w:p>
    <w:p w14:paraId="08FC3D50" w14:textId="24241994" w:rsidR="00EE0B13" w:rsidRPr="00640FC2" w:rsidRDefault="00EE0B13" w:rsidP="00A500A6">
      <w:pPr>
        <w:pStyle w:val="ListParagraph"/>
        <w:numPr>
          <w:ilvl w:val="0"/>
          <w:numId w:val="1"/>
        </w:numPr>
        <w:rPr>
          <w:color w:val="282660" w:themeColor="text2"/>
          <w:sz w:val="24"/>
          <w:szCs w:val="20"/>
        </w:rPr>
      </w:pPr>
      <w:r w:rsidRPr="00640FC2">
        <w:rPr>
          <w:color w:val="282660" w:themeColor="text2"/>
          <w:sz w:val="24"/>
          <w:szCs w:val="20"/>
        </w:rPr>
        <w:t xml:space="preserve">What make us confident to consult the client for investment. </w:t>
      </w:r>
    </w:p>
    <w:p w14:paraId="76BCC4CF" w14:textId="77777777" w:rsidR="004B7E44" w:rsidRPr="00640FC2" w:rsidRDefault="004B7E44" w:rsidP="004B7E44">
      <w:pPr>
        <w:pStyle w:val="Heading3"/>
        <w:rPr>
          <w:rFonts w:eastAsiaTheme="minorHAnsi"/>
          <w:b/>
          <w:i w:val="0"/>
          <w:sz w:val="40"/>
          <w:szCs w:val="20"/>
        </w:rPr>
      </w:pPr>
    </w:p>
    <w:p w14:paraId="42D73BB9" w14:textId="06312C34" w:rsidR="004B7E44" w:rsidRPr="00640FC2" w:rsidRDefault="00EE0B13" w:rsidP="004B7E44">
      <w:pPr>
        <w:pStyle w:val="Heading4"/>
        <w:rPr>
          <w:color w:val="auto"/>
        </w:rPr>
      </w:pPr>
      <w:r w:rsidRPr="00640FC2">
        <w:rPr>
          <w:color w:val="auto"/>
        </w:rPr>
        <w:t xml:space="preserve">Main Presentation: </w:t>
      </w:r>
    </w:p>
    <w:p w14:paraId="561B123B" w14:textId="77777777" w:rsidR="004B7E44" w:rsidRPr="00640FC2" w:rsidRDefault="004B7E44" w:rsidP="004B7E44">
      <w:pPr>
        <w:rPr>
          <w:sz w:val="24"/>
          <w:szCs w:val="20"/>
        </w:rPr>
      </w:pPr>
    </w:p>
    <w:p w14:paraId="269551A2" w14:textId="3900CBCB" w:rsidR="004B7E44" w:rsidRPr="00640FC2" w:rsidRDefault="00EE0B13" w:rsidP="00EE0B13">
      <w:pPr>
        <w:rPr>
          <w:color w:val="auto"/>
          <w:sz w:val="24"/>
          <w:szCs w:val="20"/>
        </w:rPr>
      </w:pPr>
      <w:r w:rsidRPr="00640FC2">
        <w:rPr>
          <w:color w:val="auto"/>
          <w:sz w:val="24"/>
          <w:szCs w:val="20"/>
        </w:rPr>
        <w:t>5 mins: Present the 3 Stocks</w:t>
      </w:r>
      <w:r w:rsidR="00640FC2" w:rsidRPr="00640FC2">
        <w:rPr>
          <w:color w:val="auto"/>
          <w:sz w:val="24"/>
          <w:szCs w:val="20"/>
        </w:rPr>
        <w:t xml:space="preserve"> trends with Tableau visualization </w:t>
      </w:r>
    </w:p>
    <w:p w14:paraId="6E9700D6" w14:textId="06ED04D4" w:rsidR="00640FC2" w:rsidRPr="00640FC2" w:rsidRDefault="00640FC2" w:rsidP="00EE0B13">
      <w:pPr>
        <w:rPr>
          <w:color w:val="auto"/>
          <w:sz w:val="24"/>
          <w:szCs w:val="20"/>
        </w:rPr>
      </w:pPr>
      <w:r w:rsidRPr="00640FC2">
        <w:rPr>
          <w:color w:val="auto"/>
          <w:sz w:val="24"/>
          <w:szCs w:val="20"/>
        </w:rPr>
        <w:t>6 mins: Present the LSTM model applied in 3 stock and what are our Prices prediction result</w:t>
      </w:r>
    </w:p>
    <w:p w14:paraId="7381FCB2" w14:textId="2C645AEF" w:rsidR="00640FC2" w:rsidRDefault="00640FC2" w:rsidP="00EE0B13">
      <w:pPr>
        <w:rPr>
          <w:color w:val="auto"/>
          <w:sz w:val="24"/>
          <w:szCs w:val="20"/>
        </w:rPr>
      </w:pPr>
      <w:r w:rsidRPr="00640FC2">
        <w:rPr>
          <w:color w:val="auto"/>
          <w:sz w:val="24"/>
          <w:szCs w:val="20"/>
        </w:rPr>
        <w:t xml:space="preserve">2 mins: Present the evaluation model (F1 score) that used to test the above LSTM model to convince the investors. </w:t>
      </w:r>
    </w:p>
    <w:p w14:paraId="21014C08" w14:textId="294CE240" w:rsidR="00640FC2" w:rsidRPr="00640FC2" w:rsidRDefault="00640FC2" w:rsidP="00EE0B13">
      <w:pPr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2 mins: wrap up to affirm our </w:t>
      </w:r>
      <w:r w:rsidR="007A190B">
        <w:rPr>
          <w:color w:val="auto"/>
          <w:sz w:val="24"/>
          <w:szCs w:val="20"/>
        </w:rPr>
        <w:t xml:space="preserve">results </w:t>
      </w:r>
      <w:r>
        <w:rPr>
          <w:color w:val="auto"/>
          <w:sz w:val="24"/>
          <w:szCs w:val="20"/>
        </w:rPr>
        <w:t xml:space="preserve">and thank you. </w:t>
      </w:r>
      <w:r w:rsidR="007A190B">
        <w:rPr>
          <w:color w:val="auto"/>
          <w:sz w:val="24"/>
          <w:szCs w:val="20"/>
        </w:rPr>
        <w:t xml:space="preserve">Likely put some fun fact. </w:t>
      </w:r>
    </w:p>
    <w:p w14:paraId="0BBE1F90" w14:textId="77777777" w:rsidR="00640FC2" w:rsidRPr="004B7E44" w:rsidRDefault="00640FC2" w:rsidP="00EE0B13">
      <w:pPr>
        <w:rPr>
          <w:color w:val="auto"/>
        </w:rPr>
      </w:pPr>
    </w:p>
    <w:p w14:paraId="49698633" w14:textId="77777777" w:rsidR="00E94B5F" w:rsidRPr="004B7E44" w:rsidRDefault="00E94B5F" w:rsidP="004B7E44"/>
    <w:sectPr w:rsidR="00E94B5F" w:rsidRPr="004B7E44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C7028" w14:textId="77777777" w:rsidR="007D3A40" w:rsidRDefault="007D3A40" w:rsidP="004B7E44">
      <w:r>
        <w:separator/>
      </w:r>
    </w:p>
  </w:endnote>
  <w:endnote w:type="continuationSeparator" w:id="0">
    <w:p w14:paraId="2DD000FE" w14:textId="77777777" w:rsidR="007D3A40" w:rsidRDefault="007D3A4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8FDEDB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C5E4EB2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6EDE2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97A3D" w14:textId="77777777" w:rsidR="007D3A40" w:rsidRDefault="007D3A40" w:rsidP="004B7E44">
      <w:r>
        <w:separator/>
      </w:r>
    </w:p>
  </w:footnote>
  <w:footnote w:type="continuationSeparator" w:id="0">
    <w:p w14:paraId="41DF8BBE" w14:textId="77777777" w:rsidR="007D3A40" w:rsidRDefault="007D3A4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0D5F31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FD45BE3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17EC849" wp14:editId="47D6474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38B28F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17EC849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6F38B28F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655"/>
    <w:multiLevelType w:val="hybridMultilevel"/>
    <w:tmpl w:val="A9A24734"/>
    <w:lvl w:ilvl="0" w:tplc="64DE3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68141B"/>
    <w:multiLevelType w:val="hybridMultilevel"/>
    <w:tmpl w:val="6FF2F730"/>
    <w:lvl w:ilvl="0" w:tplc="E19CAB4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12653C"/>
    <w:multiLevelType w:val="hybridMultilevel"/>
    <w:tmpl w:val="62E2F562"/>
    <w:lvl w:ilvl="0" w:tplc="8B1064BE">
      <w:start w:val="5"/>
      <w:numFmt w:val="bullet"/>
      <w:lvlText w:val="-"/>
      <w:lvlJc w:val="left"/>
      <w:pPr>
        <w:ind w:left="720" w:hanging="360"/>
      </w:pPr>
      <w:rPr>
        <w:rFonts w:ascii="Franklin Gothic Book" w:eastAsia="Times New Roman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1952639">
    <w:abstractNumId w:val="1"/>
  </w:num>
  <w:num w:numId="2" w16cid:durableId="663362379">
    <w:abstractNumId w:val="2"/>
  </w:num>
  <w:num w:numId="3" w16cid:durableId="1486166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99"/>
    <w:rsid w:val="00293B83"/>
    <w:rsid w:val="004B7E44"/>
    <w:rsid w:val="004D5252"/>
    <w:rsid w:val="004F2B86"/>
    <w:rsid w:val="005A718F"/>
    <w:rsid w:val="00640FC2"/>
    <w:rsid w:val="006A3CE7"/>
    <w:rsid w:val="007516CF"/>
    <w:rsid w:val="007A190B"/>
    <w:rsid w:val="007D3A40"/>
    <w:rsid w:val="008B33BC"/>
    <w:rsid w:val="009120E9"/>
    <w:rsid w:val="00945900"/>
    <w:rsid w:val="009C396C"/>
    <w:rsid w:val="00A500A6"/>
    <w:rsid w:val="00A86899"/>
    <w:rsid w:val="00B572B4"/>
    <w:rsid w:val="00DB26A7"/>
    <w:rsid w:val="00E76CAD"/>
    <w:rsid w:val="00E94B5F"/>
    <w:rsid w:val="00EE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6AE14E"/>
  <w15:chartTrackingRefBased/>
  <w15:docId w15:val="{841B0309-BA19-44A7-974C-E8192F81E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A50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NBAUTISTA\AppData\Local\Microsoft\Office\16.0\DTS\en-US%7b7F47B733-EAF5-4266-AE10-1DD5D3C8F142%7d\%7b53CCB13F-BD3A-4994-AFAC-F8FA650DA2CC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{53CCB13F-BD3A-4994-AFAC-F8FA650DA2CC}tf16392796_win32</Template>
  <TotalTime>30</TotalTime>
  <Pages>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Bautista, Tracie (CAI - Irvine - CON)</dc:creator>
  <cp:keywords/>
  <dc:description/>
  <cp:lastModifiedBy>Bautista, Tracie (CAI - Irvine - CON)</cp:lastModifiedBy>
  <cp:revision>1</cp:revision>
  <dcterms:created xsi:type="dcterms:W3CDTF">2022-05-20T03:17:00Z</dcterms:created>
  <dcterms:modified xsi:type="dcterms:W3CDTF">2022-05-20T03:47:00Z</dcterms:modified>
</cp:coreProperties>
</file>